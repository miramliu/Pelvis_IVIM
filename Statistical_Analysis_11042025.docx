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3F7997" w14:textId="4386B9F8" w:rsidR="00FE6FC5" w:rsidRDefault="005C4102">
      <w:r>
        <w:t xml:space="preserve">Step by step for statistical analysis of Parameter maps! </w:t>
      </w:r>
    </w:p>
    <w:p w14:paraId="673FF98E" w14:textId="1F84100E" w:rsidR="005C4102" w:rsidRDefault="005C4102"/>
    <w:p w14:paraId="5578365D" w14:textId="70E51754" w:rsidR="005C4102" w:rsidRDefault="005C4102">
      <w:r>
        <w:t xml:space="preserve">Assumed completion of the Pipeline itself (e.g. </w:t>
      </w:r>
      <w:proofErr w:type="spellStart"/>
      <w:r>
        <w:t>IVIM_Pipeline</w:t>
      </w:r>
      <w:proofErr w:type="spellEnd"/>
      <w:r>
        <w:t xml:space="preserve">) which should leave you with the </w:t>
      </w:r>
      <w:proofErr w:type="spellStart"/>
      <w:r>
        <w:t>RT_struct.mat</w:t>
      </w:r>
      <w:proofErr w:type="spellEnd"/>
      <w:r>
        <w:t xml:space="preserve"> and a mat file of parameters (e.g. </w:t>
      </w:r>
      <w:proofErr w:type="spellStart"/>
      <w:r w:rsidRPr="005C4102">
        <w:t>DICOM_sorted_Bayesian</w:t>
      </w:r>
      <w:r>
        <w:t>.mat</w:t>
      </w:r>
      <w:proofErr w:type="spellEnd"/>
      <w:r>
        <w:t xml:space="preserve">). </w:t>
      </w:r>
    </w:p>
    <w:p w14:paraId="2D897D7D" w14:textId="77777777" w:rsidR="005C4102" w:rsidRDefault="005C4102"/>
    <w:p w14:paraId="2B374B6E" w14:textId="305BCF0E" w:rsidR="005C4102" w:rsidRDefault="005C4102">
      <w:r>
        <w:t xml:space="preserve">Now we extract information from the ROIs in </w:t>
      </w:r>
      <w:proofErr w:type="spellStart"/>
      <w:r>
        <w:t>RT_struct</w:t>
      </w:r>
      <w:proofErr w:type="spellEnd"/>
      <w:r>
        <w:t xml:space="preserve"> and the parameters we have from the post-processed MRIs!</w:t>
      </w:r>
    </w:p>
    <w:p w14:paraId="55EEE3BD" w14:textId="77777777" w:rsidR="005C4102" w:rsidRDefault="005C4102"/>
    <w:p w14:paraId="0CD630EC" w14:textId="77777777" w:rsidR="005C4102" w:rsidRDefault="005C4102" w:rsidP="005C4102">
      <w:pPr>
        <w:pStyle w:val="ListParagraph"/>
        <w:numPr>
          <w:ilvl w:val="0"/>
          <w:numId w:val="3"/>
        </w:numPr>
      </w:pPr>
      <w:r>
        <w:t xml:space="preserve">MAKE AN EXCEL SHEET FOR EXPORT. </w:t>
      </w:r>
    </w:p>
    <w:p w14:paraId="4499413B" w14:textId="77777777" w:rsidR="00310F66" w:rsidRDefault="005C4102" w:rsidP="005C4102">
      <w:pPr>
        <w:pStyle w:val="ListParagraph"/>
        <w:numPr>
          <w:ilvl w:val="1"/>
          <w:numId w:val="3"/>
        </w:numPr>
      </w:pPr>
      <w:r>
        <w:t xml:space="preserve">I put it in all caps because it’s annoying but when I originally wrote this code, MATLAB couldn’t create excel sheets if they didn’t exist yet, they could only edit existing ones. </w:t>
      </w:r>
    </w:p>
    <w:p w14:paraId="2743D3F4" w14:textId="56FF035C" w:rsidR="00310F66" w:rsidRDefault="005C4102" w:rsidP="005C4102">
      <w:pPr>
        <w:pStyle w:val="ListParagraph"/>
        <w:numPr>
          <w:ilvl w:val="1"/>
          <w:numId w:val="3"/>
        </w:numPr>
      </w:pPr>
      <w:r>
        <w:t xml:space="preserve">So first create an excel file </w:t>
      </w:r>
      <w:r w:rsidR="00310F66">
        <w:t>on your computer the usual way, and name it whatever makes sense (I named mine “Testing_Export.xlsx” and put it on my desktop.</w:t>
      </w:r>
    </w:p>
    <w:p w14:paraId="283CE5F3" w14:textId="23EB4D1F" w:rsidR="005C4102" w:rsidRDefault="00310F66" w:rsidP="005C4102">
      <w:pPr>
        <w:pStyle w:val="ListParagraph"/>
        <w:numPr>
          <w:ilvl w:val="1"/>
          <w:numId w:val="3"/>
        </w:numPr>
      </w:pPr>
      <w:r>
        <w:t xml:space="preserve">Then </w:t>
      </w:r>
      <w:r w:rsidR="005C4102">
        <w:t>save the name to that excel file</w:t>
      </w:r>
      <w:r>
        <w:t xml:space="preserve"> in </w:t>
      </w:r>
      <w:proofErr w:type="spellStart"/>
      <w:r>
        <w:t>Matlab</w:t>
      </w:r>
      <w:proofErr w:type="spellEnd"/>
      <w:r w:rsidR="005C4102">
        <w:t xml:space="preserve"> as “</w:t>
      </w:r>
      <w:proofErr w:type="spellStart"/>
      <w:r w:rsidR="005C4102">
        <w:t>ExcelFileName</w:t>
      </w:r>
      <w:proofErr w:type="spellEnd"/>
      <w:r w:rsidR="005C4102">
        <w:t xml:space="preserve">”. </w:t>
      </w:r>
    </w:p>
    <w:p w14:paraId="278A99CF" w14:textId="77777777" w:rsidR="005C4102" w:rsidRDefault="005C4102" w:rsidP="005C4102">
      <w:pPr>
        <w:pStyle w:val="ListParagraph"/>
        <w:numPr>
          <w:ilvl w:val="2"/>
          <w:numId w:val="3"/>
        </w:numPr>
      </w:pPr>
      <w:r w:rsidRPr="005C4102">
        <w:t xml:space="preserve">&gt;&gt; </w:t>
      </w:r>
      <w:proofErr w:type="spellStart"/>
      <w:r w:rsidRPr="005C4102">
        <w:t>ExcelFileName</w:t>
      </w:r>
      <w:proofErr w:type="spellEnd"/>
      <w:r w:rsidRPr="005C4102">
        <w:t xml:space="preserve"> = 'Users/</w:t>
      </w:r>
      <w:proofErr w:type="spellStart"/>
      <w:r w:rsidRPr="005C4102">
        <w:t>miramliu</w:t>
      </w:r>
      <w:proofErr w:type="spellEnd"/>
      <w:r w:rsidRPr="005C4102">
        <w:t>/Desktop/Testing_Export.xlsx</w:t>
      </w:r>
      <w:proofErr w:type="gramStart"/>
      <w:r w:rsidRPr="005C4102">
        <w:t>';</w:t>
      </w:r>
      <w:proofErr w:type="gramEnd"/>
    </w:p>
    <w:p w14:paraId="6182E30F" w14:textId="425C3AF2" w:rsidR="005C4102" w:rsidRDefault="005C4102" w:rsidP="005C4102">
      <w:pPr>
        <w:pStyle w:val="ListParagraph"/>
        <w:numPr>
          <w:ilvl w:val="2"/>
          <w:numId w:val="3"/>
        </w:numPr>
      </w:pPr>
      <w:r>
        <w:rPr>
          <w:noProof/>
        </w:rPr>
        <w:drawing>
          <wp:inline distT="0" distB="0" distL="0" distR="0" wp14:anchorId="6F0AA341" wp14:editId="4C62B183">
            <wp:extent cx="4612511" cy="574593"/>
            <wp:effectExtent l="0" t="0" r="0" b="0"/>
            <wp:docPr id="1748730412" name="Picture 2" descr="A black and purpl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30412" name="Picture 2" descr="A black and purple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420" cy="58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3CB3" w14:textId="200DADA4" w:rsidR="005C4102" w:rsidRDefault="005C4102" w:rsidP="005C4102">
      <w:pPr>
        <w:pStyle w:val="ListParagraph"/>
        <w:numPr>
          <w:ilvl w:val="0"/>
          <w:numId w:val="3"/>
        </w:numPr>
      </w:pPr>
      <w:r>
        <w:t xml:space="preserve">Import the </w:t>
      </w:r>
      <w:proofErr w:type="spellStart"/>
      <w:r>
        <w:t>RT_struct</w:t>
      </w:r>
      <w:proofErr w:type="spellEnd"/>
      <w:r>
        <w:t xml:space="preserve"> and the Parameter maps you want (I’m using IVIM as the example here – can do it with T1 as well or any post-processed map in </w:t>
      </w:r>
      <w:proofErr w:type="spellStart"/>
      <w:r>
        <w:t>matfile</w:t>
      </w:r>
      <w:proofErr w:type="spellEnd"/>
      <w:r>
        <w:t>).</w:t>
      </w:r>
    </w:p>
    <w:p w14:paraId="5AE3995B" w14:textId="47555218" w:rsidR="005C4102" w:rsidRDefault="005C4102" w:rsidP="005C4102">
      <w:pPr>
        <w:pStyle w:val="ListParagraph"/>
        <w:numPr>
          <w:ilvl w:val="1"/>
          <w:numId w:val="3"/>
        </w:numPr>
      </w:pPr>
      <w:r>
        <w:t xml:space="preserve">Load it into </w:t>
      </w:r>
      <w:proofErr w:type="gramStart"/>
      <w:r>
        <w:t>work space</w:t>
      </w:r>
      <w:proofErr w:type="gramEnd"/>
      <w:r>
        <w:t xml:space="preserve"> – should now see the variables “</w:t>
      </w:r>
      <w:proofErr w:type="spellStart"/>
      <w:r>
        <w:t>countors</w:t>
      </w:r>
      <w:proofErr w:type="spellEnd"/>
      <w:r>
        <w:t>” and the parameter maps of interest in your workspace (image shown below)</w:t>
      </w:r>
    </w:p>
    <w:p w14:paraId="70BD99A5" w14:textId="5F538066" w:rsidR="005C4102" w:rsidRDefault="005C4102" w:rsidP="005C4102">
      <w:pPr>
        <w:pStyle w:val="ListParagraph"/>
        <w:numPr>
          <w:ilvl w:val="2"/>
          <w:numId w:val="3"/>
        </w:numPr>
      </w:pPr>
      <w:r>
        <w:rPr>
          <w:noProof/>
        </w:rPr>
        <w:drawing>
          <wp:inline distT="0" distB="0" distL="0" distR="0" wp14:anchorId="2171BACC" wp14:editId="65244ED8">
            <wp:extent cx="5007573" cy="2414977"/>
            <wp:effectExtent l="0" t="0" r="0" b="0"/>
            <wp:docPr id="83602490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24902" name="Picture 4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018" cy="24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C0F7" w14:textId="48A7B700" w:rsidR="005C4102" w:rsidRDefault="005C4102" w:rsidP="005C4102">
      <w:pPr>
        <w:pStyle w:val="ListParagraph"/>
        <w:numPr>
          <w:ilvl w:val="0"/>
          <w:numId w:val="3"/>
        </w:numPr>
      </w:pPr>
      <w:r>
        <w:t xml:space="preserve">Run </w:t>
      </w:r>
      <w:proofErr w:type="spellStart"/>
      <w:r>
        <w:t>Statistical_Analysis</w:t>
      </w:r>
      <w:proofErr w:type="spellEnd"/>
    </w:p>
    <w:p w14:paraId="47B57486" w14:textId="18799F40" w:rsidR="00396E51" w:rsidRDefault="00396E51" w:rsidP="00396E51">
      <w:pPr>
        <w:pStyle w:val="ListParagraph"/>
        <w:numPr>
          <w:ilvl w:val="1"/>
          <w:numId w:val="3"/>
        </w:numPr>
      </w:pPr>
      <w:r>
        <w:t xml:space="preserve">Give it the patient ID, the excel sheet name you want (I’d recommend naming it after the parameter you are running it on, for example IVIM f or IVIM </w:t>
      </w:r>
      <w:proofErr w:type="spellStart"/>
      <w:r>
        <w:t>Dstar</w:t>
      </w:r>
      <w:proofErr w:type="spellEnd"/>
      <w:r>
        <w:t>), the path to the excel file, as well as the variable ‘contours’, and the parameter map itself</w:t>
      </w:r>
    </w:p>
    <w:p w14:paraId="20FA53BA" w14:textId="6F39EB13" w:rsidR="00396E51" w:rsidRDefault="00396E51" w:rsidP="00396E51">
      <w:pPr>
        <w:pStyle w:val="ListParagraph"/>
        <w:numPr>
          <w:ilvl w:val="1"/>
          <w:numId w:val="3"/>
        </w:numPr>
      </w:pPr>
      <w:r>
        <w:t xml:space="preserve">The code below runs statistical analysis on a patient I call test PT, saved in </w:t>
      </w:r>
      <w:proofErr w:type="spellStart"/>
      <w:r>
        <w:t>Test_sheet</w:t>
      </w:r>
      <w:proofErr w:type="spellEnd"/>
      <w:r>
        <w:t xml:space="preserve"> 1, within the excel file from step 1, and applies the contours from the </w:t>
      </w:r>
      <w:proofErr w:type="spellStart"/>
      <w:r>
        <w:t>RT_struct</w:t>
      </w:r>
      <w:proofErr w:type="spellEnd"/>
      <w:r>
        <w:t>, and runs it on the IVIM parameter D (last input)</w:t>
      </w:r>
    </w:p>
    <w:p w14:paraId="6765C47A" w14:textId="025FB0F5" w:rsidR="00396E51" w:rsidRDefault="00396E51" w:rsidP="00310F66">
      <w:pPr>
        <w:pStyle w:val="ListParagraph"/>
        <w:numPr>
          <w:ilvl w:val="2"/>
          <w:numId w:val="3"/>
        </w:numPr>
      </w:pPr>
      <w:r>
        <w:lastRenderedPageBreak/>
        <w:t xml:space="preserve">&gt;&gt; </w:t>
      </w:r>
      <w:proofErr w:type="spellStart"/>
      <w:r w:rsidRPr="00396E51">
        <w:t>Statistical_</w:t>
      </w:r>
      <w:proofErr w:type="gramStart"/>
      <w:r w:rsidRPr="00396E51">
        <w:t>Analysis</w:t>
      </w:r>
      <w:proofErr w:type="spellEnd"/>
      <w:r w:rsidRPr="00396E51">
        <w:t>(</w:t>
      </w:r>
      <w:proofErr w:type="gramEnd"/>
      <w:r w:rsidRPr="00396E51">
        <w:t xml:space="preserve">'test PT', 'Test_sheet1', </w:t>
      </w:r>
      <w:proofErr w:type="spellStart"/>
      <w:r w:rsidRPr="00396E51">
        <w:t>ExcelFileName</w:t>
      </w:r>
      <w:proofErr w:type="spellEnd"/>
      <w:r w:rsidRPr="00396E51">
        <w:t>, contours, D)</w:t>
      </w:r>
    </w:p>
    <w:p w14:paraId="69247C5E" w14:textId="77777777" w:rsidR="00310F66" w:rsidRDefault="00310F66" w:rsidP="00310F66">
      <w:pPr>
        <w:pStyle w:val="ListParagraph"/>
        <w:ind w:left="2160"/>
      </w:pPr>
    </w:p>
    <w:p w14:paraId="4FF42850" w14:textId="77777777" w:rsidR="00310F66" w:rsidRDefault="00310F66" w:rsidP="00310F66">
      <w:pPr>
        <w:pStyle w:val="ListParagraph"/>
        <w:ind w:left="2160"/>
      </w:pPr>
    </w:p>
    <w:p w14:paraId="06AFAD81" w14:textId="77777777" w:rsidR="00310F66" w:rsidRDefault="00310F66" w:rsidP="00310F66"/>
    <w:p w14:paraId="64EBB2E1" w14:textId="2A7C57AB" w:rsidR="00310F66" w:rsidRDefault="00310F66" w:rsidP="00310F66">
      <w:r>
        <w:t>Below is the entire run (should be quick) seen on my end!</w:t>
      </w:r>
    </w:p>
    <w:p w14:paraId="75484930" w14:textId="77777777" w:rsidR="00310F66" w:rsidRDefault="00310F66" w:rsidP="00310F66"/>
    <w:p w14:paraId="6773F3E6" w14:textId="413A5128" w:rsidR="00310F66" w:rsidRDefault="00310F66" w:rsidP="00310F66">
      <w:r>
        <w:rPr>
          <w:noProof/>
        </w:rPr>
        <w:drawing>
          <wp:inline distT="0" distB="0" distL="0" distR="0" wp14:anchorId="18B7FEEE" wp14:editId="2F723B89">
            <wp:extent cx="5943600" cy="2668270"/>
            <wp:effectExtent l="0" t="0" r="0" b="0"/>
            <wp:docPr id="124550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03538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DBC7" w14:textId="77777777" w:rsidR="00310F66" w:rsidRDefault="00310F66" w:rsidP="00310F66"/>
    <w:p w14:paraId="1CDD5E59" w14:textId="77777777" w:rsidR="00396E51" w:rsidRDefault="00396E51" w:rsidP="00396E51"/>
    <w:p w14:paraId="0A76D206" w14:textId="77777777" w:rsidR="00396E51" w:rsidRDefault="00396E51" w:rsidP="00396E51"/>
    <w:p w14:paraId="10BD05BE" w14:textId="31BD68A7" w:rsidR="00396E51" w:rsidRDefault="00396E51" w:rsidP="00396E51">
      <w:r>
        <w:t>Example output</w:t>
      </w:r>
      <w:r w:rsidR="00310F66">
        <w:t xml:space="preserve"> in the excel file you just created</w:t>
      </w:r>
      <w:r>
        <w:t xml:space="preserve"> is shown below!</w:t>
      </w:r>
    </w:p>
    <w:p w14:paraId="037D14BE" w14:textId="77777777" w:rsidR="00396E51" w:rsidRDefault="00396E51" w:rsidP="00396E51"/>
    <w:p w14:paraId="16ACAF24" w14:textId="785E62C3" w:rsidR="00396E51" w:rsidRDefault="00310F66" w:rsidP="00396E51">
      <w:r>
        <w:rPr>
          <w:noProof/>
        </w:rPr>
        <w:drawing>
          <wp:inline distT="0" distB="0" distL="0" distR="0" wp14:anchorId="57FFBF56" wp14:editId="15AD2BB3">
            <wp:extent cx="5943600" cy="3396615"/>
            <wp:effectExtent l="0" t="0" r="0" b="0"/>
            <wp:docPr id="186887818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78182" name="Picture 2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8137" w14:textId="0F99ADCC" w:rsidR="00396E51" w:rsidRDefault="00396E51" w:rsidP="00396E51"/>
    <w:sectPr w:rsidR="00396E51" w:rsidSect="002C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5A6DF0"/>
    <w:multiLevelType w:val="hybridMultilevel"/>
    <w:tmpl w:val="47AAA27E"/>
    <w:lvl w:ilvl="0" w:tplc="4200537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84D4E"/>
    <w:multiLevelType w:val="hybridMultilevel"/>
    <w:tmpl w:val="BFC44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ADEFA9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530F2"/>
    <w:multiLevelType w:val="hybridMultilevel"/>
    <w:tmpl w:val="FB325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31842">
    <w:abstractNumId w:val="2"/>
  </w:num>
  <w:num w:numId="2" w16cid:durableId="1573806181">
    <w:abstractNumId w:val="1"/>
  </w:num>
  <w:num w:numId="3" w16cid:durableId="734553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37"/>
    <w:rsid w:val="00001518"/>
    <w:rsid w:val="00003693"/>
    <w:rsid w:val="00006057"/>
    <w:rsid w:val="000118B0"/>
    <w:rsid w:val="000118D7"/>
    <w:rsid w:val="000246C0"/>
    <w:rsid w:val="00025195"/>
    <w:rsid w:val="00030B1B"/>
    <w:rsid w:val="0003618C"/>
    <w:rsid w:val="000364A6"/>
    <w:rsid w:val="00060B7C"/>
    <w:rsid w:val="00061777"/>
    <w:rsid w:val="000655AB"/>
    <w:rsid w:val="000658C7"/>
    <w:rsid w:val="00073425"/>
    <w:rsid w:val="0007582B"/>
    <w:rsid w:val="00081FBF"/>
    <w:rsid w:val="0009065B"/>
    <w:rsid w:val="00091034"/>
    <w:rsid w:val="000C529A"/>
    <w:rsid w:val="000D764C"/>
    <w:rsid w:val="000E0ACC"/>
    <w:rsid w:val="000F5E84"/>
    <w:rsid w:val="00103C7F"/>
    <w:rsid w:val="001147F8"/>
    <w:rsid w:val="00136FAA"/>
    <w:rsid w:val="00145611"/>
    <w:rsid w:val="0015661E"/>
    <w:rsid w:val="0017039F"/>
    <w:rsid w:val="001744B6"/>
    <w:rsid w:val="001772FD"/>
    <w:rsid w:val="001A002B"/>
    <w:rsid w:val="001A26F6"/>
    <w:rsid w:val="001A324B"/>
    <w:rsid w:val="001A57D8"/>
    <w:rsid w:val="001B3565"/>
    <w:rsid w:val="001B4E89"/>
    <w:rsid w:val="001D5DAA"/>
    <w:rsid w:val="001E2B1E"/>
    <w:rsid w:val="001E309D"/>
    <w:rsid w:val="00204684"/>
    <w:rsid w:val="002075C3"/>
    <w:rsid w:val="0021245F"/>
    <w:rsid w:val="00212E6D"/>
    <w:rsid w:val="00215893"/>
    <w:rsid w:val="00223AF7"/>
    <w:rsid w:val="00225F20"/>
    <w:rsid w:val="0023456B"/>
    <w:rsid w:val="002404CD"/>
    <w:rsid w:val="00240937"/>
    <w:rsid w:val="00242462"/>
    <w:rsid w:val="00254159"/>
    <w:rsid w:val="00256E12"/>
    <w:rsid w:val="00263538"/>
    <w:rsid w:val="00272A50"/>
    <w:rsid w:val="00281D43"/>
    <w:rsid w:val="00287722"/>
    <w:rsid w:val="002877A7"/>
    <w:rsid w:val="00290968"/>
    <w:rsid w:val="0029545E"/>
    <w:rsid w:val="002A3AD3"/>
    <w:rsid w:val="002B248D"/>
    <w:rsid w:val="002B35FE"/>
    <w:rsid w:val="002C4616"/>
    <w:rsid w:val="002D5535"/>
    <w:rsid w:val="002E683A"/>
    <w:rsid w:val="002F59D4"/>
    <w:rsid w:val="002F5E63"/>
    <w:rsid w:val="0030016E"/>
    <w:rsid w:val="003010B2"/>
    <w:rsid w:val="00307C9B"/>
    <w:rsid w:val="00310F66"/>
    <w:rsid w:val="003117C7"/>
    <w:rsid w:val="00312565"/>
    <w:rsid w:val="0032542B"/>
    <w:rsid w:val="00326796"/>
    <w:rsid w:val="00327D56"/>
    <w:rsid w:val="00331582"/>
    <w:rsid w:val="00337F3C"/>
    <w:rsid w:val="00342C19"/>
    <w:rsid w:val="00346EFF"/>
    <w:rsid w:val="00365B40"/>
    <w:rsid w:val="00365CD5"/>
    <w:rsid w:val="00366612"/>
    <w:rsid w:val="003770CF"/>
    <w:rsid w:val="0038534A"/>
    <w:rsid w:val="0039122A"/>
    <w:rsid w:val="003937F0"/>
    <w:rsid w:val="00396E51"/>
    <w:rsid w:val="003A59CA"/>
    <w:rsid w:val="003A78E5"/>
    <w:rsid w:val="003B59DC"/>
    <w:rsid w:val="003C30AA"/>
    <w:rsid w:val="003C38BB"/>
    <w:rsid w:val="003C5227"/>
    <w:rsid w:val="003C74DE"/>
    <w:rsid w:val="003F3EB7"/>
    <w:rsid w:val="003F452A"/>
    <w:rsid w:val="003F6ADC"/>
    <w:rsid w:val="00444AAC"/>
    <w:rsid w:val="00451142"/>
    <w:rsid w:val="00453ADD"/>
    <w:rsid w:val="00457EFF"/>
    <w:rsid w:val="004625E2"/>
    <w:rsid w:val="00464AEC"/>
    <w:rsid w:val="00467E4E"/>
    <w:rsid w:val="00481522"/>
    <w:rsid w:val="00481BE5"/>
    <w:rsid w:val="00484A29"/>
    <w:rsid w:val="00485ECA"/>
    <w:rsid w:val="00490DAF"/>
    <w:rsid w:val="004913E0"/>
    <w:rsid w:val="00491946"/>
    <w:rsid w:val="0049465A"/>
    <w:rsid w:val="00496397"/>
    <w:rsid w:val="004A0423"/>
    <w:rsid w:val="004B5DF2"/>
    <w:rsid w:val="004C191C"/>
    <w:rsid w:val="004C3B43"/>
    <w:rsid w:val="004D12A1"/>
    <w:rsid w:val="004D3912"/>
    <w:rsid w:val="004F2B52"/>
    <w:rsid w:val="00501B02"/>
    <w:rsid w:val="00511F83"/>
    <w:rsid w:val="00512B7F"/>
    <w:rsid w:val="00520C99"/>
    <w:rsid w:val="005259A0"/>
    <w:rsid w:val="00545874"/>
    <w:rsid w:val="00546D0E"/>
    <w:rsid w:val="00553336"/>
    <w:rsid w:val="00553937"/>
    <w:rsid w:val="0055733B"/>
    <w:rsid w:val="00560B56"/>
    <w:rsid w:val="00563D9D"/>
    <w:rsid w:val="00585185"/>
    <w:rsid w:val="005A55D4"/>
    <w:rsid w:val="005B3F88"/>
    <w:rsid w:val="005C021A"/>
    <w:rsid w:val="005C1B2A"/>
    <w:rsid w:val="005C4102"/>
    <w:rsid w:val="005C73B4"/>
    <w:rsid w:val="005E2B01"/>
    <w:rsid w:val="005E59A1"/>
    <w:rsid w:val="005E5CB2"/>
    <w:rsid w:val="005F3F4F"/>
    <w:rsid w:val="005F4F84"/>
    <w:rsid w:val="005F576A"/>
    <w:rsid w:val="006038D5"/>
    <w:rsid w:val="00605303"/>
    <w:rsid w:val="00611098"/>
    <w:rsid w:val="00612265"/>
    <w:rsid w:val="00633991"/>
    <w:rsid w:val="00636EAF"/>
    <w:rsid w:val="00637655"/>
    <w:rsid w:val="00642A03"/>
    <w:rsid w:val="006515FE"/>
    <w:rsid w:val="006549D4"/>
    <w:rsid w:val="00663521"/>
    <w:rsid w:val="0066373E"/>
    <w:rsid w:val="006912E0"/>
    <w:rsid w:val="006917F9"/>
    <w:rsid w:val="006B059B"/>
    <w:rsid w:val="006B1435"/>
    <w:rsid w:val="006B1FA9"/>
    <w:rsid w:val="006B3800"/>
    <w:rsid w:val="006B702F"/>
    <w:rsid w:val="006C255D"/>
    <w:rsid w:val="006D3A70"/>
    <w:rsid w:val="006F4AF6"/>
    <w:rsid w:val="006F56C9"/>
    <w:rsid w:val="00704377"/>
    <w:rsid w:val="00707364"/>
    <w:rsid w:val="0071162D"/>
    <w:rsid w:val="00715DCB"/>
    <w:rsid w:val="00722A83"/>
    <w:rsid w:val="00730560"/>
    <w:rsid w:val="007343EA"/>
    <w:rsid w:val="00734F95"/>
    <w:rsid w:val="00746A2F"/>
    <w:rsid w:val="0075162E"/>
    <w:rsid w:val="00760F06"/>
    <w:rsid w:val="00761C9C"/>
    <w:rsid w:val="00764C46"/>
    <w:rsid w:val="007715BA"/>
    <w:rsid w:val="00775701"/>
    <w:rsid w:val="00776011"/>
    <w:rsid w:val="00780E65"/>
    <w:rsid w:val="00791011"/>
    <w:rsid w:val="007A09EC"/>
    <w:rsid w:val="007A29BC"/>
    <w:rsid w:val="007B2D73"/>
    <w:rsid w:val="007C423A"/>
    <w:rsid w:val="007D0B16"/>
    <w:rsid w:val="007D364F"/>
    <w:rsid w:val="007E2B82"/>
    <w:rsid w:val="0082524E"/>
    <w:rsid w:val="008309A6"/>
    <w:rsid w:val="0083468E"/>
    <w:rsid w:val="008408E4"/>
    <w:rsid w:val="008430A7"/>
    <w:rsid w:val="0084324E"/>
    <w:rsid w:val="008560B6"/>
    <w:rsid w:val="00857226"/>
    <w:rsid w:val="008711F0"/>
    <w:rsid w:val="00872422"/>
    <w:rsid w:val="00894FC2"/>
    <w:rsid w:val="008B3A92"/>
    <w:rsid w:val="008D231E"/>
    <w:rsid w:val="008E6B24"/>
    <w:rsid w:val="008E7DD9"/>
    <w:rsid w:val="008F6433"/>
    <w:rsid w:val="008F7DF9"/>
    <w:rsid w:val="009007A6"/>
    <w:rsid w:val="00901318"/>
    <w:rsid w:val="0091080F"/>
    <w:rsid w:val="00910C74"/>
    <w:rsid w:val="00910DB8"/>
    <w:rsid w:val="00926DBD"/>
    <w:rsid w:val="009275A3"/>
    <w:rsid w:val="009363D6"/>
    <w:rsid w:val="0094243E"/>
    <w:rsid w:val="0094540F"/>
    <w:rsid w:val="00945829"/>
    <w:rsid w:val="00990217"/>
    <w:rsid w:val="00993AD0"/>
    <w:rsid w:val="009A0504"/>
    <w:rsid w:val="009A5FDB"/>
    <w:rsid w:val="009B0A1E"/>
    <w:rsid w:val="009B569C"/>
    <w:rsid w:val="009C2971"/>
    <w:rsid w:val="009C5DB2"/>
    <w:rsid w:val="009C6140"/>
    <w:rsid w:val="009D096E"/>
    <w:rsid w:val="009D7144"/>
    <w:rsid w:val="009F0FA7"/>
    <w:rsid w:val="00A0035D"/>
    <w:rsid w:val="00A006F8"/>
    <w:rsid w:val="00A02381"/>
    <w:rsid w:val="00A13F77"/>
    <w:rsid w:val="00A25A1E"/>
    <w:rsid w:val="00A26B2D"/>
    <w:rsid w:val="00A4110F"/>
    <w:rsid w:val="00A4410D"/>
    <w:rsid w:val="00A6135A"/>
    <w:rsid w:val="00A62553"/>
    <w:rsid w:val="00A6525F"/>
    <w:rsid w:val="00A76E1C"/>
    <w:rsid w:val="00A81009"/>
    <w:rsid w:val="00A8296D"/>
    <w:rsid w:val="00A82A85"/>
    <w:rsid w:val="00A8338C"/>
    <w:rsid w:val="00A8352D"/>
    <w:rsid w:val="00A95A51"/>
    <w:rsid w:val="00AA38D1"/>
    <w:rsid w:val="00AB3D2D"/>
    <w:rsid w:val="00AD430E"/>
    <w:rsid w:val="00AD4802"/>
    <w:rsid w:val="00AE2C39"/>
    <w:rsid w:val="00B131DF"/>
    <w:rsid w:val="00B14BD1"/>
    <w:rsid w:val="00B34795"/>
    <w:rsid w:val="00B423C4"/>
    <w:rsid w:val="00B57E2D"/>
    <w:rsid w:val="00B63274"/>
    <w:rsid w:val="00B65D20"/>
    <w:rsid w:val="00B67764"/>
    <w:rsid w:val="00B83336"/>
    <w:rsid w:val="00B859A3"/>
    <w:rsid w:val="00B874D0"/>
    <w:rsid w:val="00B9611F"/>
    <w:rsid w:val="00BB4814"/>
    <w:rsid w:val="00BC390F"/>
    <w:rsid w:val="00BC5AE8"/>
    <w:rsid w:val="00BC7B83"/>
    <w:rsid w:val="00BD76DF"/>
    <w:rsid w:val="00BF01C3"/>
    <w:rsid w:val="00BF0938"/>
    <w:rsid w:val="00C0141B"/>
    <w:rsid w:val="00C06619"/>
    <w:rsid w:val="00C2432B"/>
    <w:rsid w:val="00C30469"/>
    <w:rsid w:val="00C44C6F"/>
    <w:rsid w:val="00C47A3C"/>
    <w:rsid w:val="00C61BE5"/>
    <w:rsid w:val="00C63537"/>
    <w:rsid w:val="00C64FC2"/>
    <w:rsid w:val="00C66219"/>
    <w:rsid w:val="00C75D1D"/>
    <w:rsid w:val="00C9151C"/>
    <w:rsid w:val="00CA6CF4"/>
    <w:rsid w:val="00CA7090"/>
    <w:rsid w:val="00CB2277"/>
    <w:rsid w:val="00CB268D"/>
    <w:rsid w:val="00CB2C5D"/>
    <w:rsid w:val="00CB4185"/>
    <w:rsid w:val="00CC4A5E"/>
    <w:rsid w:val="00CC5623"/>
    <w:rsid w:val="00CC7D89"/>
    <w:rsid w:val="00CD05D5"/>
    <w:rsid w:val="00CE5CEB"/>
    <w:rsid w:val="00CF03CA"/>
    <w:rsid w:val="00CF156B"/>
    <w:rsid w:val="00CF2987"/>
    <w:rsid w:val="00CF403B"/>
    <w:rsid w:val="00CF585A"/>
    <w:rsid w:val="00D01293"/>
    <w:rsid w:val="00D03434"/>
    <w:rsid w:val="00D067F0"/>
    <w:rsid w:val="00D12E44"/>
    <w:rsid w:val="00D13C91"/>
    <w:rsid w:val="00D20A1F"/>
    <w:rsid w:val="00D20BF7"/>
    <w:rsid w:val="00D338D4"/>
    <w:rsid w:val="00D3445D"/>
    <w:rsid w:val="00D362D5"/>
    <w:rsid w:val="00D4029A"/>
    <w:rsid w:val="00D47C65"/>
    <w:rsid w:val="00D63F7B"/>
    <w:rsid w:val="00D646C8"/>
    <w:rsid w:val="00D64CB3"/>
    <w:rsid w:val="00D806B2"/>
    <w:rsid w:val="00D85802"/>
    <w:rsid w:val="00DA152A"/>
    <w:rsid w:val="00DA320F"/>
    <w:rsid w:val="00DA3AC3"/>
    <w:rsid w:val="00DB081C"/>
    <w:rsid w:val="00DB151C"/>
    <w:rsid w:val="00DC649B"/>
    <w:rsid w:val="00DD21AB"/>
    <w:rsid w:val="00DD3590"/>
    <w:rsid w:val="00DE126F"/>
    <w:rsid w:val="00DE30D9"/>
    <w:rsid w:val="00DE3FC3"/>
    <w:rsid w:val="00E10498"/>
    <w:rsid w:val="00E27D63"/>
    <w:rsid w:val="00E50455"/>
    <w:rsid w:val="00E50781"/>
    <w:rsid w:val="00E50DF6"/>
    <w:rsid w:val="00E62734"/>
    <w:rsid w:val="00E93FE3"/>
    <w:rsid w:val="00E95884"/>
    <w:rsid w:val="00E9636B"/>
    <w:rsid w:val="00EA15BE"/>
    <w:rsid w:val="00EA6C42"/>
    <w:rsid w:val="00EC0FEB"/>
    <w:rsid w:val="00EC17F0"/>
    <w:rsid w:val="00EC37A8"/>
    <w:rsid w:val="00EC5F21"/>
    <w:rsid w:val="00ED0F8A"/>
    <w:rsid w:val="00EF73CC"/>
    <w:rsid w:val="00EF7C02"/>
    <w:rsid w:val="00F01A81"/>
    <w:rsid w:val="00F031CF"/>
    <w:rsid w:val="00F13BF6"/>
    <w:rsid w:val="00F22541"/>
    <w:rsid w:val="00F25F63"/>
    <w:rsid w:val="00F276B6"/>
    <w:rsid w:val="00F511B2"/>
    <w:rsid w:val="00F63AEB"/>
    <w:rsid w:val="00F6515C"/>
    <w:rsid w:val="00F95322"/>
    <w:rsid w:val="00F9587C"/>
    <w:rsid w:val="00F977E4"/>
    <w:rsid w:val="00FA589F"/>
    <w:rsid w:val="00FA5EB1"/>
    <w:rsid w:val="00FB7917"/>
    <w:rsid w:val="00FD19AA"/>
    <w:rsid w:val="00FE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2BB32"/>
  <w15:chartTrackingRefBased/>
  <w15:docId w15:val="{CC2201BA-73B3-404B-831C-3402AB5E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41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ramliu/Library/Group%20Containers/UBF8T346G9.Office/User%20Content.localized/Templates.localized/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 Liu</dc:creator>
  <cp:keywords/>
  <dc:description/>
  <cp:lastModifiedBy>Mira Liu</cp:lastModifiedBy>
  <cp:revision>4</cp:revision>
  <dcterms:created xsi:type="dcterms:W3CDTF">2025-11-04T21:16:00Z</dcterms:created>
  <dcterms:modified xsi:type="dcterms:W3CDTF">2025-11-04T21:37:00Z</dcterms:modified>
</cp:coreProperties>
</file>